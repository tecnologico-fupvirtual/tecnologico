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3F5292" w14:textId="77777777" w:rsidR="00E24311" w:rsidRDefault="00E24311" w:rsidP="00E41DC7">
      <w:pPr>
        <w:jc w:val="center"/>
        <w:rPr>
          <w:rFonts w:ascii="Arial" w:hAnsi="Arial" w:cs="Arial"/>
          <w:b/>
          <w:i w:val="0"/>
          <w:szCs w:val="24"/>
        </w:rPr>
      </w:pPr>
    </w:p>
    <w:p w14:paraId="324BA765" w14:textId="77777777" w:rsidR="00A14605" w:rsidRDefault="00A14605" w:rsidP="00E41DC7">
      <w:pPr>
        <w:jc w:val="center"/>
        <w:rPr>
          <w:rFonts w:ascii="Arial" w:hAnsi="Arial" w:cs="Arial"/>
          <w:b/>
          <w:i w:val="0"/>
          <w:szCs w:val="24"/>
        </w:rPr>
      </w:pPr>
    </w:p>
    <w:p w14:paraId="0B7C1F8F" w14:textId="77777777" w:rsidR="00A14605" w:rsidRDefault="00A14605" w:rsidP="00E41DC7">
      <w:pPr>
        <w:jc w:val="center"/>
        <w:rPr>
          <w:rFonts w:ascii="Arial" w:hAnsi="Arial" w:cs="Arial"/>
          <w:b/>
          <w:i w:val="0"/>
          <w:szCs w:val="24"/>
        </w:rPr>
      </w:pPr>
    </w:p>
    <w:p w14:paraId="525B5D44" w14:textId="77777777" w:rsidR="00A14605" w:rsidRDefault="00A14605" w:rsidP="00E41DC7">
      <w:pPr>
        <w:jc w:val="center"/>
        <w:rPr>
          <w:rFonts w:ascii="Arial" w:hAnsi="Arial" w:cs="Arial"/>
          <w:b/>
          <w:i w:val="0"/>
          <w:szCs w:val="24"/>
        </w:rPr>
      </w:pPr>
    </w:p>
    <w:p w14:paraId="5EC308C5" w14:textId="77777777" w:rsidR="00A14605" w:rsidRDefault="00A14605" w:rsidP="00E41DC7">
      <w:pPr>
        <w:jc w:val="center"/>
        <w:rPr>
          <w:rFonts w:ascii="Arial" w:hAnsi="Arial" w:cs="Arial"/>
          <w:b/>
          <w:i w:val="0"/>
          <w:szCs w:val="24"/>
        </w:rPr>
      </w:pPr>
    </w:p>
    <w:p w14:paraId="044F90CC" w14:textId="1615D618" w:rsidR="00E41DC7" w:rsidRPr="00054E1E" w:rsidRDefault="005C50D8" w:rsidP="00E41DC7">
      <w:pPr>
        <w:jc w:val="center"/>
        <w:rPr>
          <w:rFonts w:ascii="Arial" w:hAnsi="Arial" w:cs="Arial"/>
          <w:b/>
          <w:i w:val="0"/>
          <w:szCs w:val="24"/>
        </w:rPr>
      </w:pPr>
      <w:r w:rsidRPr="00054E1E">
        <w:rPr>
          <w:rFonts w:ascii="Arial" w:hAnsi="Arial" w:cs="Arial"/>
          <w:b/>
          <w:i w:val="0"/>
          <w:szCs w:val="24"/>
        </w:rPr>
        <w:t>FUNDACIÓN UNIVERSITARIA DE POPAYÁN</w:t>
      </w:r>
      <w:r w:rsidR="00E24311" w:rsidRPr="00054E1E">
        <w:rPr>
          <w:rFonts w:ascii="Arial" w:hAnsi="Arial" w:cs="Arial"/>
          <w:b/>
          <w:i w:val="0"/>
          <w:szCs w:val="24"/>
        </w:rPr>
        <w:t>.</w:t>
      </w:r>
    </w:p>
    <w:p w14:paraId="7B7288D8" w14:textId="77777777" w:rsidR="00E41DC7" w:rsidRPr="00054E1E" w:rsidRDefault="00E41DC7" w:rsidP="00E41DC7">
      <w:pPr>
        <w:pStyle w:val="Ttulo1"/>
        <w:rPr>
          <w:rFonts w:cs="Arial"/>
          <w:szCs w:val="24"/>
        </w:rPr>
      </w:pPr>
    </w:p>
    <w:p w14:paraId="73F8C326" w14:textId="77777777" w:rsidR="00E41DC7" w:rsidRPr="00054E1E" w:rsidRDefault="00E41DC7" w:rsidP="00E41DC7">
      <w:pPr>
        <w:rPr>
          <w:rFonts w:ascii="Arial" w:hAnsi="Arial" w:cs="Arial"/>
          <w:i w:val="0"/>
          <w:szCs w:val="24"/>
        </w:rPr>
      </w:pPr>
    </w:p>
    <w:p w14:paraId="21929C36" w14:textId="77777777" w:rsidR="00A14605" w:rsidRDefault="00A14605" w:rsidP="00C351A5">
      <w:pPr>
        <w:jc w:val="both"/>
        <w:rPr>
          <w:rFonts w:ascii="Arial" w:hAnsi="Arial" w:cs="Arial"/>
          <w:i w:val="0"/>
          <w:szCs w:val="24"/>
        </w:rPr>
      </w:pPr>
    </w:p>
    <w:p w14:paraId="07FF8341" w14:textId="77777777" w:rsidR="00A14605" w:rsidRDefault="00A14605" w:rsidP="00C351A5">
      <w:pPr>
        <w:jc w:val="both"/>
        <w:rPr>
          <w:rFonts w:ascii="Arial" w:hAnsi="Arial" w:cs="Arial"/>
          <w:i w:val="0"/>
          <w:szCs w:val="24"/>
        </w:rPr>
      </w:pPr>
    </w:p>
    <w:p w14:paraId="6D300499" w14:textId="77777777" w:rsidR="00A14605" w:rsidRDefault="00A14605" w:rsidP="00C351A5">
      <w:pPr>
        <w:jc w:val="both"/>
        <w:rPr>
          <w:rFonts w:ascii="Arial" w:hAnsi="Arial" w:cs="Arial"/>
          <w:i w:val="0"/>
          <w:szCs w:val="24"/>
        </w:rPr>
      </w:pPr>
    </w:p>
    <w:p w14:paraId="29636C3C" w14:textId="705AF9DA" w:rsidR="00942268" w:rsidRPr="00054E1E" w:rsidRDefault="00E41DC7" w:rsidP="00C351A5">
      <w:pPr>
        <w:jc w:val="both"/>
        <w:rPr>
          <w:rFonts w:ascii="Arial" w:hAnsi="Arial" w:cs="Arial"/>
          <w:i w:val="0"/>
          <w:szCs w:val="24"/>
        </w:rPr>
      </w:pPr>
      <w:r w:rsidRPr="00054E1E">
        <w:rPr>
          <w:rFonts w:ascii="Arial" w:hAnsi="Arial" w:cs="Arial"/>
          <w:i w:val="0"/>
          <w:szCs w:val="24"/>
        </w:rPr>
        <w:t>Con el ob</w:t>
      </w:r>
      <w:r w:rsidR="00643611" w:rsidRPr="00054E1E">
        <w:rPr>
          <w:rFonts w:ascii="Arial" w:hAnsi="Arial" w:cs="Arial"/>
          <w:i w:val="0"/>
          <w:szCs w:val="24"/>
        </w:rPr>
        <w:t xml:space="preserve">jeto </w:t>
      </w:r>
      <w:r w:rsidR="00904484" w:rsidRPr="00054E1E">
        <w:rPr>
          <w:rFonts w:ascii="Arial" w:hAnsi="Arial" w:cs="Arial"/>
          <w:i w:val="0"/>
          <w:szCs w:val="24"/>
        </w:rPr>
        <w:t>de</w:t>
      </w:r>
      <w:r w:rsidR="00643611" w:rsidRPr="00054E1E">
        <w:rPr>
          <w:rFonts w:ascii="Arial" w:hAnsi="Arial" w:cs="Arial"/>
          <w:i w:val="0"/>
          <w:szCs w:val="24"/>
        </w:rPr>
        <w:t xml:space="preserve"> </w:t>
      </w:r>
      <w:r w:rsidR="00904484" w:rsidRPr="00054E1E">
        <w:rPr>
          <w:rFonts w:ascii="Arial" w:hAnsi="Arial" w:cs="Arial"/>
          <w:i w:val="0"/>
          <w:szCs w:val="24"/>
        </w:rPr>
        <w:t>de</w:t>
      </w:r>
      <w:r w:rsidR="00643611" w:rsidRPr="00054E1E">
        <w:rPr>
          <w:rFonts w:ascii="Arial" w:hAnsi="Arial" w:cs="Arial"/>
          <w:i w:val="0"/>
          <w:szCs w:val="24"/>
        </w:rPr>
        <w:t xml:space="preserve">clarar </w:t>
      </w:r>
      <w:r w:rsidR="00340826" w:rsidRPr="00054E1E">
        <w:rPr>
          <w:rFonts w:ascii="Arial" w:hAnsi="Arial" w:cs="Arial"/>
          <w:i w:val="0"/>
          <w:szCs w:val="24"/>
        </w:rPr>
        <w:t xml:space="preserve">que, </w:t>
      </w:r>
      <w:r w:rsidR="00643611" w:rsidRPr="00054E1E">
        <w:rPr>
          <w:rFonts w:ascii="Arial" w:hAnsi="Arial" w:cs="Arial"/>
          <w:i w:val="0"/>
          <w:szCs w:val="24"/>
        </w:rPr>
        <w:t xml:space="preserve">revisada </w:t>
      </w:r>
      <w:r w:rsidR="004E23C5" w:rsidRPr="00054E1E">
        <w:rPr>
          <w:rFonts w:ascii="Arial" w:hAnsi="Arial" w:cs="Arial"/>
          <w:i w:val="0"/>
          <w:szCs w:val="24"/>
        </w:rPr>
        <w:t>y</w:t>
      </w:r>
      <w:r w:rsidR="00643611" w:rsidRPr="00054E1E">
        <w:rPr>
          <w:rFonts w:ascii="Arial" w:hAnsi="Arial" w:cs="Arial"/>
          <w:i w:val="0"/>
          <w:szCs w:val="24"/>
        </w:rPr>
        <w:t xml:space="preserve"> v</w:t>
      </w:r>
      <w:r w:rsidRPr="00054E1E">
        <w:rPr>
          <w:rFonts w:ascii="Arial" w:hAnsi="Arial" w:cs="Arial"/>
          <w:i w:val="0"/>
          <w:szCs w:val="24"/>
        </w:rPr>
        <w:t xml:space="preserve">alidada la Tabla </w:t>
      </w:r>
      <w:r w:rsidR="00904484" w:rsidRPr="00054E1E">
        <w:rPr>
          <w:rFonts w:ascii="Arial" w:hAnsi="Arial" w:cs="Arial"/>
          <w:i w:val="0"/>
          <w:szCs w:val="24"/>
        </w:rPr>
        <w:t>de</w:t>
      </w:r>
      <w:r w:rsidRPr="00054E1E">
        <w:rPr>
          <w:rFonts w:ascii="Arial" w:hAnsi="Arial" w:cs="Arial"/>
          <w:i w:val="0"/>
          <w:szCs w:val="24"/>
        </w:rPr>
        <w:t xml:space="preserve"> </w:t>
      </w:r>
      <w:r w:rsidR="006B10E5" w:rsidRPr="00054E1E">
        <w:rPr>
          <w:rFonts w:ascii="Arial" w:hAnsi="Arial" w:cs="Arial"/>
          <w:i w:val="0"/>
          <w:szCs w:val="24"/>
        </w:rPr>
        <w:t xml:space="preserve">Retención Documental </w:t>
      </w:r>
      <w:r w:rsidRPr="00054E1E">
        <w:rPr>
          <w:rFonts w:ascii="Arial" w:hAnsi="Arial" w:cs="Arial"/>
          <w:i w:val="0"/>
          <w:szCs w:val="24"/>
        </w:rPr>
        <w:t>– T</w:t>
      </w:r>
      <w:r w:rsidR="006B10E5" w:rsidRPr="00054E1E">
        <w:rPr>
          <w:rFonts w:ascii="Arial" w:hAnsi="Arial" w:cs="Arial"/>
          <w:i w:val="0"/>
          <w:szCs w:val="24"/>
        </w:rPr>
        <w:t>RD</w:t>
      </w:r>
      <w:r w:rsidRPr="00054E1E">
        <w:rPr>
          <w:rFonts w:ascii="Arial" w:hAnsi="Arial" w:cs="Arial"/>
          <w:i w:val="0"/>
          <w:szCs w:val="24"/>
        </w:rPr>
        <w:t xml:space="preserve"> – </w:t>
      </w:r>
      <w:r w:rsidR="00904484" w:rsidRPr="00054E1E">
        <w:rPr>
          <w:rFonts w:ascii="Arial" w:hAnsi="Arial" w:cs="Arial"/>
          <w:i w:val="0"/>
          <w:szCs w:val="24"/>
        </w:rPr>
        <w:t>de</w:t>
      </w:r>
      <w:r w:rsidR="00D9217D" w:rsidRPr="00054E1E">
        <w:rPr>
          <w:rFonts w:ascii="Arial" w:hAnsi="Arial" w:cs="Arial"/>
          <w:i w:val="0"/>
          <w:szCs w:val="24"/>
        </w:rPr>
        <w:t>l</w:t>
      </w:r>
      <w:r w:rsidR="00EA3CFF" w:rsidRPr="00054E1E">
        <w:rPr>
          <w:rFonts w:ascii="Arial" w:hAnsi="Arial" w:cs="Arial"/>
          <w:i w:val="0"/>
          <w:szCs w:val="24"/>
        </w:rPr>
        <w:t xml:space="preserve"> área </w:t>
      </w:r>
      <w:r w:rsidR="00836FC9" w:rsidRPr="00054E1E">
        <w:rPr>
          <w:rFonts w:ascii="Arial" w:hAnsi="Arial" w:cs="Arial"/>
          <w:i w:val="0"/>
          <w:szCs w:val="24"/>
        </w:rPr>
        <w:t>de</w:t>
      </w:r>
      <w:r w:rsidR="00ED39EC" w:rsidRPr="00054E1E">
        <w:rPr>
          <w:rFonts w:ascii="Arial" w:hAnsi="Arial" w:cs="Arial"/>
          <w:i w:val="0"/>
          <w:szCs w:val="24"/>
        </w:rPr>
        <w:t xml:space="preserve"> </w:t>
      </w:r>
      <w:r w:rsidR="003A431B" w:rsidRPr="00054E1E">
        <w:rPr>
          <w:rFonts w:ascii="Arial" w:hAnsi="Arial" w:cs="Arial"/>
          <w:i w:val="0"/>
          <w:szCs w:val="24"/>
        </w:rPr>
        <w:t>___________________________________</w:t>
      </w:r>
      <w:r w:rsidR="00446D71" w:rsidRPr="00054E1E">
        <w:rPr>
          <w:rFonts w:ascii="Arial" w:hAnsi="Arial" w:cs="Arial"/>
          <w:i w:val="0"/>
          <w:szCs w:val="24"/>
          <w:lang w:val="es-CO"/>
        </w:rPr>
        <w:t>para</w:t>
      </w:r>
      <w:r w:rsidR="002E19AE" w:rsidRPr="00054E1E">
        <w:rPr>
          <w:rFonts w:ascii="Arial" w:hAnsi="Arial" w:cs="Arial"/>
          <w:i w:val="0"/>
          <w:szCs w:val="24"/>
          <w:lang w:val="es-CO"/>
        </w:rPr>
        <w:t xml:space="preserve"> </w:t>
      </w:r>
      <w:r w:rsidR="005C50D8" w:rsidRPr="00054E1E">
        <w:rPr>
          <w:rFonts w:ascii="Arial" w:hAnsi="Arial" w:cs="Arial"/>
          <w:i w:val="0"/>
          <w:szCs w:val="24"/>
          <w:lang w:val="es-CO"/>
        </w:rPr>
        <w:t>Fundación Universitaria de Popayán</w:t>
      </w:r>
      <w:r w:rsidR="00B65D5F" w:rsidRPr="00054E1E">
        <w:rPr>
          <w:rFonts w:ascii="Arial" w:hAnsi="Arial" w:cs="Arial"/>
          <w:i w:val="0"/>
          <w:szCs w:val="24"/>
          <w:lang w:val="es-CO"/>
        </w:rPr>
        <w:t>.</w:t>
      </w:r>
      <w:r w:rsidRPr="00054E1E">
        <w:rPr>
          <w:rFonts w:ascii="Arial" w:hAnsi="Arial" w:cs="Arial"/>
          <w:i w:val="0"/>
          <w:szCs w:val="24"/>
        </w:rPr>
        <w:t>, se reunieron el día</w:t>
      </w:r>
      <w:r w:rsidR="001D4465" w:rsidRPr="00054E1E">
        <w:rPr>
          <w:rFonts w:ascii="Arial" w:hAnsi="Arial" w:cs="Arial"/>
          <w:i w:val="0"/>
          <w:szCs w:val="24"/>
        </w:rPr>
        <w:t xml:space="preserve"> </w:t>
      </w:r>
      <w:r w:rsidR="00425624" w:rsidRPr="00054E1E">
        <w:rPr>
          <w:rFonts w:ascii="Arial" w:hAnsi="Arial" w:cs="Arial"/>
          <w:i w:val="0"/>
          <w:szCs w:val="24"/>
        </w:rPr>
        <w:t>___</w:t>
      </w:r>
      <w:r w:rsidR="00B65D5F" w:rsidRPr="00054E1E">
        <w:rPr>
          <w:rFonts w:ascii="Arial" w:hAnsi="Arial" w:cs="Arial"/>
          <w:i w:val="0"/>
          <w:szCs w:val="24"/>
        </w:rPr>
        <w:t xml:space="preserve"> de </w:t>
      </w:r>
      <w:r w:rsidR="00425624" w:rsidRPr="00054E1E">
        <w:rPr>
          <w:rFonts w:ascii="Arial" w:hAnsi="Arial" w:cs="Arial"/>
          <w:i w:val="0"/>
          <w:szCs w:val="24"/>
        </w:rPr>
        <w:t>____________</w:t>
      </w:r>
      <w:r w:rsidR="00B65D5F" w:rsidRPr="00054E1E">
        <w:rPr>
          <w:rFonts w:ascii="Arial" w:hAnsi="Arial" w:cs="Arial"/>
          <w:i w:val="0"/>
          <w:szCs w:val="24"/>
        </w:rPr>
        <w:t xml:space="preserve"> de</w:t>
      </w:r>
      <w:r w:rsidR="003A431B" w:rsidRPr="00054E1E">
        <w:rPr>
          <w:rFonts w:ascii="Arial" w:hAnsi="Arial" w:cs="Arial"/>
          <w:i w:val="0"/>
          <w:szCs w:val="24"/>
        </w:rPr>
        <w:t>l</w:t>
      </w:r>
      <w:r w:rsidR="00B65D5F" w:rsidRPr="00054E1E">
        <w:rPr>
          <w:rFonts w:ascii="Arial" w:hAnsi="Arial" w:cs="Arial"/>
          <w:i w:val="0"/>
          <w:szCs w:val="24"/>
        </w:rPr>
        <w:t xml:space="preserve"> 20</w:t>
      </w:r>
      <w:r w:rsidR="001245C9" w:rsidRPr="00054E1E">
        <w:rPr>
          <w:rFonts w:ascii="Arial" w:hAnsi="Arial" w:cs="Arial"/>
          <w:i w:val="0"/>
          <w:szCs w:val="24"/>
        </w:rPr>
        <w:t>23</w:t>
      </w:r>
      <w:r w:rsidR="007F4E4F" w:rsidRPr="00054E1E">
        <w:rPr>
          <w:rFonts w:ascii="Arial" w:hAnsi="Arial" w:cs="Arial"/>
          <w:i w:val="0"/>
          <w:szCs w:val="24"/>
        </w:rPr>
        <w:t xml:space="preserve">, </w:t>
      </w:r>
      <w:r w:rsidRPr="00054E1E">
        <w:rPr>
          <w:rFonts w:ascii="Arial" w:hAnsi="Arial" w:cs="Arial"/>
          <w:i w:val="0"/>
          <w:szCs w:val="24"/>
        </w:rPr>
        <w:t>en</w:t>
      </w:r>
      <w:r w:rsidR="00143F19" w:rsidRPr="00054E1E">
        <w:rPr>
          <w:rFonts w:ascii="Arial" w:hAnsi="Arial" w:cs="Arial"/>
          <w:i w:val="0"/>
          <w:szCs w:val="24"/>
        </w:rPr>
        <w:t xml:space="preserve"> </w:t>
      </w:r>
      <w:r w:rsidRPr="00054E1E">
        <w:rPr>
          <w:rFonts w:ascii="Arial" w:hAnsi="Arial" w:cs="Arial"/>
          <w:i w:val="0"/>
          <w:szCs w:val="24"/>
        </w:rPr>
        <w:t>l</w:t>
      </w:r>
      <w:r w:rsidR="007366E7" w:rsidRPr="00054E1E">
        <w:rPr>
          <w:rFonts w:ascii="Arial" w:hAnsi="Arial" w:cs="Arial"/>
          <w:i w:val="0"/>
          <w:szCs w:val="24"/>
        </w:rPr>
        <w:t>a</w:t>
      </w:r>
      <w:r w:rsidR="007F4E4F" w:rsidRPr="00054E1E">
        <w:rPr>
          <w:rFonts w:ascii="Arial" w:hAnsi="Arial" w:cs="Arial"/>
          <w:i w:val="0"/>
          <w:szCs w:val="24"/>
        </w:rPr>
        <w:t xml:space="preserve"> ciudad</w:t>
      </w:r>
      <w:r w:rsidR="00257ABF" w:rsidRPr="00054E1E">
        <w:rPr>
          <w:rFonts w:ascii="Arial" w:hAnsi="Arial" w:cs="Arial"/>
          <w:i w:val="0"/>
          <w:szCs w:val="24"/>
        </w:rPr>
        <w:t xml:space="preserve"> de</w:t>
      </w:r>
      <w:r w:rsidR="00617A3E" w:rsidRPr="00054E1E">
        <w:rPr>
          <w:rFonts w:ascii="Arial" w:hAnsi="Arial" w:cs="Arial"/>
          <w:i w:val="0"/>
          <w:szCs w:val="24"/>
        </w:rPr>
        <w:t xml:space="preserve"> </w:t>
      </w:r>
      <w:r w:rsidR="00B65D5F" w:rsidRPr="00054E1E">
        <w:rPr>
          <w:rFonts w:ascii="Arial" w:hAnsi="Arial" w:cs="Arial"/>
          <w:i w:val="0"/>
          <w:szCs w:val="24"/>
        </w:rPr>
        <w:t>P</w:t>
      </w:r>
      <w:r w:rsidR="001245C9" w:rsidRPr="00054E1E">
        <w:rPr>
          <w:rFonts w:ascii="Arial" w:hAnsi="Arial" w:cs="Arial"/>
          <w:i w:val="0"/>
          <w:szCs w:val="24"/>
        </w:rPr>
        <w:t>opayán</w:t>
      </w:r>
      <w:r w:rsidR="003971AE" w:rsidRPr="00054E1E">
        <w:rPr>
          <w:rFonts w:ascii="Arial" w:hAnsi="Arial" w:cs="Arial"/>
          <w:i w:val="0"/>
          <w:szCs w:val="24"/>
        </w:rPr>
        <w:t xml:space="preserve">, </w:t>
      </w:r>
      <w:r w:rsidR="001245C9" w:rsidRPr="00054E1E">
        <w:rPr>
          <w:rFonts w:ascii="Arial" w:hAnsi="Arial" w:cs="Arial"/>
          <w:i w:val="0"/>
          <w:szCs w:val="24"/>
        </w:rPr>
        <w:t>él señor</w:t>
      </w:r>
      <w:r w:rsidR="00446D71" w:rsidRPr="00054E1E">
        <w:rPr>
          <w:rFonts w:ascii="Arial" w:hAnsi="Arial" w:cs="Arial"/>
          <w:i w:val="0"/>
          <w:szCs w:val="24"/>
        </w:rPr>
        <w:t>(a)</w:t>
      </w:r>
      <w:r w:rsidR="003A431B" w:rsidRPr="00054E1E">
        <w:rPr>
          <w:rFonts w:ascii="Arial" w:hAnsi="Arial" w:cs="Arial"/>
          <w:i w:val="0"/>
          <w:szCs w:val="24"/>
        </w:rPr>
        <w:t>________________________________</w:t>
      </w:r>
      <w:r w:rsidR="00EA3CFF" w:rsidRPr="00054E1E">
        <w:rPr>
          <w:rFonts w:ascii="Arial" w:hAnsi="Arial" w:cs="Arial"/>
          <w:i w:val="0"/>
          <w:szCs w:val="24"/>
        </w:rPr>
        <w:t>en su calidad de</w:t>
      </w:r>
      <w:r w:rsidR="003A431B" w:rsidRPr="00054E1E">
        <w:rPr>
          <w:rFonts w:ascii="Arial" w:hAnsi="Arial" w:cs="Arial"/>
          <w:i w:val="0"/>
          <w:szCs w:val="24"/>
        </w:rPr>
        <w:t>______________________________</w:t>
      </w:r>
      <w:r w:rsidR="00EA3CFF" w:rsidRPr="00054E1E">
        <w:rPr>
          <w:rFonts w:ascii="Arial" w:hAnsi="Arial" w:cs="Arial"/>
          <w:i w:val="0"/>
          <w:szCs w:val="24"/>
        </w:rPr>
        <w:t xml:space="preserve">, </w:t>
      </w:r>
      <w:r w:rsidR="001245C9" w:rsidRPr="00054E1E">
        <w:rPr>
          <w:rFonts w:ascii="Arial" w:hAnsi="Arial" w:cs="Arial"/>
          <w:i w:val="0"/>
          <w:szCs w:val="24"/>
        </w:rPr>
        <w:t xml:space="preserve">y </w:t>
      </w:r>
      <w:r w:rsidR="003A431B" w:rsidRPr="00054E1E">
        <w:rPr>
          <w:rFonts w:ascii="Arial" w:hAnsi="Arial" w:cs="Arial"/>
          <w:bCs/>
          <w:i w:val="0"/>
          <w:szCs w:val="24"/>
        </w:rPr>
        <w:t>_______________________</w:t>
      </w:r>
      <w:r w:rsidR="006702FD" w:rsidRPr="00054E1E">
        <w:rPr>
          <w:rFonts w:ascii="Arial" w:hAnsi="Arial" w:cs="Arial"/>
          <w:i w:val="0"/>
          <w:szCs w:val="24"/>
        </w:rPr>
        <w:t xml:space="preserve"> </w:t>
      </w:r>
      <w:r w:rsidR="001245C9" w:rsidRPr="00054E1E">
        <w:rPr>
          <w:rFonts w:ascii="Arial" w:hAnsi="Arial" w:cs="Arial"/>
          <w:i w:val="0"/>
          <w:szCs w:val="24"/>
        </w:rPr>
        <w:t>Líder de Gestión Documental</w:t>
      </w:r>
      <w:r w:rsidR="00942268" w:rsidRPr="00054E1E">
        <w:rPr>
          <w:rFonts w:ascii="Arial" w:hAnsi="Arial" w:cs="Arial"/>
          <w:i w:val="0"/>
          <w:szCs w:val="24"/>
        </w:rPr>
        <w:t>,</w:t>
      </w:r>
      <w:r w:rsidR="00942268" w:rsidRPr="00054E1E">
        <w:rPr>
          <w:rFonts w:ascii="Arial" w:hAnsi="Arial" w:cs="Arial"/>
          <w:b/>
          <w:i w:val="0"/>
          <w:szCs w:val="24"/>
        </w:rPr>
        <w:t xml:space="preserve"> </w:t>
      </w:r>
      <w:r w:rsidR="00942268" w:rsidRPr="00054E1E">
        <w:rPr>
          <w:rFonts w:ascii="Arial" w:hAnsi="Arial" w:cs="Arial"/>
          <w:i w:val="0"/>
          <w:szCs w:val="24"/>
        </w:rPr>
        <w:t>e</w:t>
      </w:r>
      <w:r w:rsidRPr="00054E1E">
        <w:rPr>
          <w:rFonts w:ascii="Arial" w:hAnsi="Arial" w:cs="Arial"/>
          <w:i w:val="0"/>
          <w:szCs w:val="24"/>
        </w:rPr>
        <w:t xml:space="preserve">n representación </w:t>
      </w:r>
      <w:r w:rsidR="00904484" w:rsidRPr="00054E1E">
        <w:rPr>
          <w:rFonts w:ascii="Arial" w:hAnsi="Arial" w:cs="Arial"/>
          <w:i w:val="0"/>
          <w:szCs w:val="24"/>
        </w:rPr>
        <w:t>de</w:t>
      </w:r>
      <w:r w:rsidRPr="00054E1E">
        <w:rPr>
          <w:rFonts w:ascii="Arial" w:hAnsi="Arial" w:cs="Arial"/>
          <w:i w:val="0"/>
          <w:szCs w:val="24"/>
        </w:rPr>
        <w:t xml:space="preserve"> </w:t>
      </w:r>
      <w:r w:rsidR="001245C9" w:rsidRPr="00054E1E">
        <w:rPr>
          <w:rFonts w:ascii="Arial" w:hAnsi="Arial" w:cs="Arial"/>
          <w:i w:val="0"/>
          <w:szCs w:val="24"/>
        </w:rPr>
        <w:t>Administración Documental del Cauca</w:t>
      </w:r>
      <w:r w:rsidR="00942268" w:rsidRPr="00054E1E">
        <w:rPr>
          <w:rFonts w:ascii="Arial" w:hAnsi="Arial" w:cs="Arial"/>
          <w:i w:val="0"/>
          <w:szCs w:val="24"/>
        </w:rPr>
        <w:t xml:space="preserve"> S.A.S.</w:t>
      </w:r>
    </w:p>
    <w:p w14:paraId="2A03A34D" w14:textId="77777777" w:rsidR="00E41DC7" w:rsidRPr="00054E1E" w:rsidRDefault="00E41DC7" w:rsidP="00E41DC7">
      <w:pPr>
        <w:jc w:val="both"/>
        <w:rPr>
          <w:rFonts w:ascii="Arial" w:hAnsi="Arial" w:cs="Arial"/>
          <w:b/>
          <w:i w:val="0"/>
          <w:szCs w:val="24"/>
        </w:rPr>
      </w:pPr>
    </w:p>
    <w:p w14:paraId="689C94AA" w14:textId="7FB4DA99" w:rsidR="00E41DC7" w:rsidRPr="00054E1E" w:rsidRDefault="00E41DC7" w:rsidP="00E41DC7">
      <w:pPr>
        <w:pStyle w:val="Textoindependiente"/>
        <w:rPr>
          <w:rFonts w:cs="Arial"/>
          <w:szCs w:val="24"/>
        </w:rPr>
      </w:pPr>
      <w:r w:rsidRPr="00054E1E">
        <w:rPr>
          <w:rFonts w:cs="Arial"/>
          <w:szCs w:val="24"/>
        </w:rPr>
        <w:t>Se presenta la</w:t>
      </w:r>
      <w:r w:rsidR="00AA3F93" w:rsidRPr="00054E1E">
        <w:rPr>
          <w:rFonts w:cs="Arial"/>
          <w:szCs w:val="24"/>
        </w:rPr>
        <w:t xml:space="preserve"> </w:t>
      </w:r>
      <w:r w:rsidRPr="00054E1E">
        <w:rPr>
          <w:rFonts w:cs="Arial"/>
          <w:szCs w:val="24"/>
        </w:rPr>
        <w:t xml:space="preserve">Tabla </w:t>
      </w:r>
      <w:r w:rsidR="00904484" w:rsidRPr="00054E1E">
        <w:rPr>
          <w:rFonts w:cs="Arial"/>
          <w:szCs w:val="24"/>
        </w:rPr>
        <w:t>de</w:t>
      </w:r>
      <w:r w:rsidRPr="00054E1E">
        <w:rPr>
          <w:rFonts w:cs="Arial"/>
          <w:szCs w:val="24"/>
        </w:rPr>
        <w:t xml:space="preserve"> </w:t>
      </w:r>
      <w:r w:rsidR="007B3B25" w:rsidRPr="00054E1E">
        <w:rPr>
          <w:rFonts w:cs="Arial"/>
          <w:szCs w:val="24"/>
        </w:rPr>
        <w:t xml:space="preserve">Retención Documental </w:t>
      </w:r>
      <w:r w:rsidR="00904484" w:rsidRPr="00054E1E">
        <w:rPr>
          <w:rFonts w:cs="Arial"/>
          <w:szCs w:val="24"/>
        </w:rPr>
        <w:t>de</w:t>
      </w:r>
      <w:r w:rsidR="002F3C9A" w:rsidRPr="00054E1E">
        <w:rPr>
          <w:rFonts w:cs="Arial"/>
          <w:szCs w:val="24"/>
        </w:rPr>
        <w:t>l</w:t>
      </w:r>
      <w:r w:rsidRPr="00054E1E">
        <w:rPr>
          <w:rFonts w:cs="Arial"/>
          <w:szCs w:val="24"/>
        </w:rPr>
        <w:t xml:space="preserve"> </w:t>
      </w:r>
      <w:r w:rsidR="002F3C9A" w:rsidRPr="00054E1E">
        <w:rPr>
          <w:rFonts w:cs="Arial"/>
          <w:szCs w:val="24"/>
        </w:rPr>
        <w:t xml:space="preserve">área </w:t>
      </w:r>
      <w:r w:rsidR="00836FC9" w:rsidRPr="00054E1E">
        <w:rPr>
          <w:rFonts w:cs="Arial"/>
          <w:szCs w:val="24"/>
        </w:rPr>
        <w:t>de</w:t>
      </w:r>
      <w:r w:rsidR="00340826" w:rsidRPr="00054E1E">
        <w:rPr>
          <w:rFonts w:cs="Arial"/>
          <w:szCs w:val="24"/>
        </w:rPr>
        <w:t xml:space="preserve">___________________________ </w:t>
      </w:r>
      <w:r w:rsidR="004E23C5" w:rsidRPr="00054E1E">
        <w:rPr>
          <w:rFonts w:cs="Arial"/>
          <w:szCs w:val="24"/>
        </w:rPr>
        <w:t>y</w:t>
      </w:r>
      <w:r w:rsidRPr="00054E1E">
        <w:rPr>
          <w:rFonts w:cs="Arial"/>
          <w:szCs w:val="24"/>
        </w:rPr>
        <w:t xml:space="preserve"> se establece </w:t>
      </w:r>
      <w:r w:rsidR="00904484" w:rsidRPr="00054E1E">
        <w:rPr>
          <w:rFonts w:cs="Arial"/>
          <w:szCs w:val="24"/>
        </w:rPr>
        <w:t>de</w:t>
      </w:r>
      <w:r w:rsidRPr="00054E1E">
        <w:rPr>
          <w:rFonts w:cs="Arial"/>
          <w:szCs w:val="24"/>
        </w:rPr>
        <w:t xml:space="preserve"> común acuerdo entre las partes lo siguiente:</w:t>
      </w:r>
    </w:p>
    <w:p w14:paraId="5A0039D6" w14:textId="77777777" w:rsidR="00E41DC7" w:rsidRPr="00054E1E" w:rsidRDefault="00E41DC7" w:rsidP="00E41DC7">
      <w:pPr>
        <w:pStyle w:val="Textoindependiente"/>
        <w:rPr>
          <w:rFonts w:cs="Arial"/>
          <w:szCs w:val="24"/>
        </w:rPr>
      </w:pPr>
    </w:p>
    <w:p w14:paraId="55B7BF27" w14:textId="156D551B" w:rsidR="00443CCF" w:rsidRPr="00054E1E" w:rsidRDefault="00D9553A" w:rsidP="00443CCF">
      <w:pPr>
        <w:pStyle w:val="Textoindependiente"/>
        <w:numPr>
          <w:ilvl w:val="0"/>
          <w:numId w:val="3"/>
        </w:numPr>
        <w:tabs>
          <w:tab w:val="clear" w:pos="720"/>
          <w:tab w:val="num" w:pos="284"/>
        </w:tabs>
        <w:ind w:left="284" w:hanging="284"/>
        <w:rPr>
          <w:rFonts w:cs="Arial"/>
          <w:szCs w:val="24"/>
        </w:rPr>
      </w:pPr>
      <w:r w:rsidRPr="00054E1E">
        <w:rPr>
          <w:rFonts w:cs="Arial"/>
          <w:szCs w:val="24"/>
        </w:rPr>
        <w:t xml:space="preserve">Se revisa </w:t>
      </w:r>
      <w:r w:rsidR="004E23C5" w:rsidRPr="00054E1E">
        <w:rPr>
          <w:rFonts w:cs="Arial"/>
          <w:szCs w:val="24"/>
        </w:rPr>
        <w:t>y</w:t>
      </w:r>
      <w:r w:rsidRPr="00054E1E">
        <w:rPr>
          <w:rFonts w:cs="Arial"/>
          <w:szCs w:val="24"/>
        </w:rPr>
        <w:t xml:space="preserve"> valida</w:t>
      </w:r>
      <w:r w:rsidR="00CC21D7" w:rsidRPr="00054E1E">
        <w:rPr>
          <w:rFonts w:cs="Arial"/>
          <w:szCs w:val="24"/>
        </w:rPr>
        <w:t xml:space="preserve"> que</w:t>
      </w:r>
      <w:r w:rsidR="00E41DC7" w:rsidRPr="00054E1E">
        <w:rPr>
          <w:rFonts w:cs="Arial"/>
          <w:szCs w:val="24"/>
        </w:rPr>
        <w:t xml:space="preserve"> la Tabla </w:t>
      </w:r>
      <w:r w:rsidR="00904484" w:rsidRPr="00054E1E">
        <w:rPr>
          <w:rFonts w:cs="Arial"/>
          <w:szCs w:val="24"/>
        </w:rPr>
        <w:t>de</w:t>
      </w:r>
      <w:r w:rsidR="00E41DC7" w:rsidRPr="00054E1E">
        <w:rPr>
          <w:rFonts w:cs="Arial"/>
          <w:szCs w:val="24"/>
        </w:rPr>
        <w:t xml:space="preserve"> </w:t>
      </w:r>
      <w:r w:rsidR="002F3C9A" w:rsidRPr="00054E1E">
        <w:rPr>
          <w:rFonts w:cs="Arial"/>
          <w:szCs w:val="24"/>
        </w:rPr>
        <w:t>Retención Documental</w:t>
      </w:r>
      <w:r w:rsidR="00CC21D7" w:rsidRPr="00054E1E">
        <w:rPr>
          <w:rFonts w:cs="Arial"/>
          <w:szCs w:val="24"/>
        </w:rPr>
        <w:t xml:space="preserve">, </w:t>
      </w:r>
      <w:r w:rsidR="00AF2A62" w:rsidRPr="00054E1E">
        <w:rPr>
          <w:rFonts w:cs="Arial"/>
          <w:szCs w:val="24"/>
        </w:rPr>
        <w:t>elabor</w:t>
      </w:r>
      <w:r w:rsidR="002F3C9A" w:rsidRPr="00054E1E">
        <w:rPr>
          <w:rFonts w:cs="Arial"/>
          <w:szCs w:val="24"/>
        </w:rPr>
        <w:t>ada</w:t>
      </w:r>
      <w:r w:rsidR="00AF2A62" w:rsidRPr="00054E1E">
        <w:rPr>
          <w:rFonts w:cs="Arial"/>
          <w:szCs w:val="24"/>
        </w:rPr>
        <w:t xml:space="preserve"> para</w:t>
      </w:r>
      <w:r w:rsidR="003A431B" w:rsidRPr="00054E1E">
        <w:rPr>
          <w:rFonts w:cs="Arial"/>
          <w:szCs w:val="24"/>
        </w:rPr>
        <w:t xml:space="preserve"> </w:t>
      </w:r>
      <w:r w:rsidR="00340826" w:rsidRPr="00054E1E">
        <w:rPr>
          <w:rFonts w:cs="Arial"/>
          <w:szCs w:val="24"/>
        </w:rPr>
        <w:t xml:space="preserve">el área de </w:t>
      </w:r>
      <w:r w:rsidR="003A431B" w:rsidRPr="00054E1E">
        <w:rPr>
          <w:rFonts w:cs="Arial"/>
          <w:szCs w:val="24"/>
        </w:rPr>
        <w:t>__________________________________</w:t>
      </w:r>
      <w:r w:rsidR="009043C2" w:rsidRPr="00054E1E">
        <w:rPr>
          <w:rFonts w:cs="Arial"/>
          <w:noProof/>
          <w:szCs w:val="24"/>
        </w:rPr>
        <w:t>,</w:t>
      </w:r>
      <w:r w:rsidR="00DC2AA7" w:rsidRPr="00054E1E">
        <w:rPr>
          <w:rFonts w:cs="Arial"/>
          <w:noProof/>
          <w:szCs w:val="24"/>
        </w:rPr>
        <w:t xml:space="preserve"> </w:t>
      </w:r>
      <w:r w:rsidR="008A4EE1" w:rsidRPr="00054E1E">
        <w:rPr>
          <w:rFonts w:cs="Arial"/>
          <w:noProof/>
          <w:szCs w:val="24"/>
        </w:rPr>
        <w:t>se</w:t>
      </w:r>
      <w:r w:rsidR="008A4EE1" w:rsidRPr="00054E1E">
        <w:rPr>
          <w:rFonts w:cs="Arial"/>
          <w:szCs w:val="24"/>
        </w:rPr>
        <w:t xml:space="preserve"> </w:t>
      </w:r>
      <w:r w:rsidR="00E41DC7" w:rsidRPr="00054E1E">
        <w:rPr>
          <w:rFonts w:cs="Arial"/>
          <w:szCs w:val="24"/>
        </w:rPr>
        <w:t>estructura</w:t>
      </w:r>
      <w:r w:rsidR="008A4EE1" w:rsidRPr="00054E1E">
        <w:rPr>
          <w:rFonts w:cs="Arial"/>
          <w:szCs w:val="24"/>
        </w:rPr>
        <w:t xml:space="preserve"> como consta en </w:t>
      </w:r>
      <w:r w:rsidR="00503BE4" w:rsidRPr="00054E1E">
        <w:rPr>
          <w:rFonts w:cs="Arial"/>
          <w:szCs w:val="24"/>
        </w:rPr>
        <w:t>e</w:t>
      </w:r>
      <w:r w:rsidR="008A4EE1" w:rsidRPr="00054E1E">
        <w:rPr>
          <w:rFonts w:cs="Arial"/>
          <w:szCs w:val="24"/>
        </w:rPr>
        <w:t>l</w:t>
      </w:r>
      <w:r w:rsidR="00B94543" w:rsidRPr="00054E1E">
        <w:rPr>
          <w:rFonts w:cs="Arial"/>
          <w:szCs w:val="24"/>
        </w:rPr>
        <w:t xml:space="preserve"> diseño final</w:t>
      </w:r>
      <w:r w:rsidR="00E41DC7" w:rsidRPr="00054E1E">
        <w:rPr>
          <w:rFonts w:cs="Arial"/>
          <w:szCs w:val="24"/>
        </w:rPr>
        <w:t>.</w:t>
      </w:r>
    </w:p>
    <w:p w14:paraId="052D110A" w14:textId="77777777" w:rsidR="00443CCF" w:rsidRPr="00054E1E" w:rsidRDefault="00443CCF" w:rsidP="00443CCF">
      <w:pPr>
        <w:pStyle w:val="Textoindependiente"/>
        <w:rPr>
          <w:rFonts w:cs="Arial"/>
          <w:szCs w:val="24"/>
        </w:rPr>
      </w:pPr>
    </w:p>
    <w:p w14:paraId="2CF36641" w14:textId="097A1F62" w:rsidR="002A34F6" w:rsidRPr="00054E1E" w:rsidRDefault="005B064A" w:rsidP="002A34F6">
      <w:pPr>
        <w:pStyle w:val="Textoindependiente"/>
        <w:numPr>
          <w:ilvl w:val="0"/>
          <w:numId w:val="3"/>
        </w:numPr>
        <w:tabs>
          <w:tab w:val="clear" w:pos="720"/>
          <w:tab w:val="num" w:pos="284"/>
        </w:tabs>
        <w:ind w:left="284" w:hanging="284"/>
        <w:rPr>
          <w:rFonts w:cs="Arial"/>
          <w:color w:val="FF0000"/>
          <w:szCs w:val="24"/>
        </w:rPr>
      </w:pPr>
      <w:r w:rsidRPr="00054E1E">
        <w:rPr>
          <w:rFonts w:cs="Arial"/>
          <w:szCs w:val="24"/>
        </w:rPr>
        <w:t xml:space="preserve">El diseño final de la Tabla de Retención </w:t>
      </w:r>
      <w:r w:rsidR="00233244" w:rsidRPr="00054E1E">
        <w:rPr>
          <w:rFonts w:cs="Arial"/>
          <w:szCs w:val="24"/>
        </w:rPr>
        <w:t>Documental</w:t>
      </w:r>
      <w:r w:rsidRPr="00054E1E">
        <w:rPr>
          <w:rFonts w:cs="Arial"/>
          <w:szCs w:val="24"/>
        </w:rPr>
        <w:t xml:space="preserve"> es el resultado de la información entregada en las entrevistas realizadas con los miembros del equipo de trabajo y los ajustes propuestos, en la sesión de validación del día </w:t>
      </w:r>
      <w:r w:rsidR="00425624" w:rsidRPr="00054E1E">
        <w:rPr>
          <w:rFonts w:cs="Arial"/>
          <w:szCs w:val="24"/>
        </w:rPr>
        <w:t>___</w:t>
      </w:r>
      <w:r w:rsidR="00F7641F" w:rsidRPr="00054E1E">
        <w:rPr>
          <w:rFonts w:cs="Arial"/>
          <w:szCs w:val="24"/>
        </w:rPr>
        <w:t xml:space="preserve"> de </w:t>
      </w:r>
      <w:r w:rsidR="00425624" w:rsidRPr="00054E1E">
        <w:rPr>
          <w:rFonts w:cs="Arial"/>
          <w:szCs w:val="24"/>
        </w:rPr>
        <w:t>______________</w:t>
      </w:r>
      <w:r w:rsidR="00F7641F" w:rsidRPr="00054E1E">
        <w:rPr>
          <w:rFonts w:cs="Arial"/>
          <w:szCs w:val="24"/>
        </w:rPr>
        <w:t xml:space="preserve"> de</w:t>
      </w:r>
      <w:r w:rsidR="003A431B" w:rsidRPr="00054E1E">
        <w:rPr>
          <w:rFonts w:cs="Arial"/>
          <w:szCs w:val="24"/>
        </w:rPr>
        <w:t>l</w:t>
      </w:r>
      <w:r w:rsidR="00F7641F" w:rsidRPr="00054E1E">
        <w:rPr>
          <w:rFonts w:cs="Arial"/>
          <w:szCs w:val="24"/>
        </w:rPr>
        <w:t xml:space="preserve"> 20</w:t>
      </w:r>
      <w:r w:rsidR="001245C9" w:rsidRPr="00054E1E">
        <w:rPr>
          <w:rFonts w:cs="Arial"/>
          <w:szCs w:val="24"/>
        </w:rPr>
        <w:t>23</w:t>
      </w:r>
      <w:r w:rsidR="008118E4" w:rsidRPr="00054E1E">
        <w:rPr>
          <w:rFonts w:cs="Arial"/>
          <w:szCs w:val="24"/>
        </w:rPr>
        <w:t>.</w:t>
      </w:r>
    </w:p>
    <w:p w14:paraId="10A6993E" w14:textId="77777777" w:rsidR="00E41DC7" w:rsidRPr="00054E1E" w:rsidRDefault="00E41DC7" w:rsidP="00E3382E">
      <w:pPr>
        <w:pStyle w:val="Textoindependiente"/>
        <w:rPr>
          <w:rFonts w:cs="Arial"/>
          <w:szCs w:val="24"/>
        </w:rPr>
      </w:pPr>
    </w:p>
    <w:p w14:paraId="625199E4" w14:textId="31B6CA45" w:rsidR="00E41DC7" w:rsidRPr="00054E1E" w:rsidRDefault="00E41DC7" w:rsidP="00E41DC7">
      <w:pPr>
        <w:jc w:val="both"/>
        <w:rPr>
          <w:rFonts w:ascii="Arial" w:hAnsi="Arial" w:cs="Arial"/>
          <w:i w:val="0"/>
          <w:szCs w:val="24"/>
        </w:rPr>
      </w:pPr>
      <w:r w:rsidRPr="00054E1E">
        <w:rPr>
          <w:rFonts w:ascii="Arial" w:hAnsi="Arial" w:cs="Arial"/>
          <w:i w:val="0"/>
          <w:szCs w:val="24"/>
        </w:rPr>
        <w:t xml:space="preserve">Para constancia </w:t>
      </w:r>
      <w:r w:rsidR="00904484" w:rsidRPr="00054E1E">
        <w:rPr>
          <w:rFonts w:ascii="Arial" w:hAnsi="Arial" w:cs="Arial"/>
          <w:i w:val="0"/>
          <w:szCs w:val="24"/>
        </w:rPr>
        <w:t>de</w:t>
      </w:r>
      <w:r w:rsidRPr="00054E1E">
        <w:rPr>
          <w:rFonts w:ascii="Arial" w:hAnsi="Arial" w:cs="Arial"/>
          <w:i w:val="0"/>
          <w:szCs w:val="24"/>
        </w:rPr>
        <w:t xml:space="preserve"> lo anterior se firma la presente acta en la Ciudad </w:t>
      </w:r>
      <w:r w:rsidR="00904484" w:rsidRPr="00054E1E">
        <w:rPr>
          <w:rFonts w:ascii="Arial" w:hAnsi="Arial" w:cs="Arial"/>
          <w:i w:val="0"/>
          <w:szCs w:val="24"/>
        </w:rPr>
        <w:t>de</w:t>
      </w:r>
      <w:r w:rsidR="005B309F" w:rsidRPr="00054E1E">
        <w:rPr>
          <w:rFonts w:ascii="Arial" w:hAnsi="Arial" w:cs="Arial"/>
          <w:i w:val="0"/>
          <w:szCs w:val="24"/>
        </w:rPr>
        <w:t xml:space="preserve"> </w:t>
      </w:r>
      <w:r w:rsidR="00F7641F" w:rsidRPr="00054E1E">
        <w:rPr>
          <w:rFonts w:ascii="Arial" w:hAnsi="Arial" w:cs="Arial"/>
          <w:i w:val="0"/>
          <w:szCs w:val="24"/>
        </w:rPr>
        <w:t>P</w:t>
      </w:r>
      <w:r w:rsidR="001245C9" w:rsidRPr="00054E1E">
        <w:rPr>
          <w:rFonts w:ascii="Arial" w:hAnsi="Arial" w:cs="Arial"/>
          <w:i w:val="0"/>
          <w:szCs w:val="24"/>
        </w:rPr>
        <w:t>opayán</w:t>
      </w:r>
      <w:r w:rsidRPr="00054E1E">
        <w:rPr>
          <w:rFonts w:ascii="Arial" w:hAnsi="Arial" w:cs="Arial"/>
          <w:i w:val="0"/>
          <w:szCs w:val="24"/>
        </w:rPr>
        <w:t>, el día</w:t>
      </w:r>
      <w:r w:rsidR="008118E4" w:rsidRPr="00054E1E">
        <w:rPr>
          <w:rFonts w:ascii="Arial" w:hAnsi="Arial" w:cs="Arial"/>
          <w:i w:val="0"/>
          <w:szCs w:val="24"/>
        </w:rPr>
        <w:t xml:space="preserve"> __ de </w:t>
      </w:r>
      <w:r w:rsidR="00425624" w:rsidRPr="00054E1E">
        <w:rPr>
          <w:rFonts w:ascii="Arial" w:hAnsi="Arial" w:cs="Arial"/>
          <w:i w:val="0"/>
          <w:szCs w:val="24"/>
        </w:rPr>
        <w:t>_______________</w:t>
      </w:r>
      <w:r w:rsidR="00F7641F" w:rsidRPr="00054E1E">
        <w:rPr>
          <w:rFonts w:ascii="Arial" w:hAnsi="Arial" w:cs="Arial"/>
          <w:i w:val="0"/>
          <w:szCs w:val="24"/>
        </w:rPr>
        <w:t xml:space="preserve"> de</w:t>
      </w:r>
      <w:r w:rsidR="006638BC" w:rsidRPr="00054E1E">
        <w:rPr>
          <w:rFonts w:ascii="Arial" w:hAnsi="Arial" w:cs="Arial"/>
          <w:i w:val="0"/>
          <w:szCs w:val="24"/>
        </w:rPr>
        <w:t>l</w:t>
      </w:r>
      <w:r w:rsidR="00F7641F" w:rsidRPr="00054E1E">
        <w:rPr>
          <w:rFonts w:ascii="Arial" w:hAnsi="Arial" w:cs="Arial"/>
          <w:i w:val="0"/>
          <w:szCs w:val="24"/>
        </w:rPr>
        <w:t xml:space="preserve"> 20</w:t>
      </w:r>
      <w:r w:rsidR="001245C9" w:rsidRPr="00054E1E">
        <w:rPr>
          <w:rFonts w:ascii="Arial" w:hAnsi="Arial" w:cs="Arial"/>
          <w:i w:val="0"/>
          <w:szCs w:val="24"/>
        </w:rPr>
        <w:t>23</w:t>
      </w:r>
      <w:r w:rsidR="007815D0" w:rsidRPr="00054E1E">
        <w:rPr>
          <w:rFonts w:ascii="Arial" w:hAnsi="Arial" w:cs="Arial"/>
          <w:i w:val="0"/>
          <w:szCs w:val="24"/>
        </w:rPr>
        <w:t>.</w:t>
      </w:r>
    </w:p>
    <w:p w14:paraId="6F89ACC5" w14:textId="77777777" w:rsidR="00B41523" w:rsidRPr="00054E1E" w:rsidRDefault="00B41523" w:rsidP="00E41DC7">
      <w:pPr>
        <w:jc w:val="both"/>
        <w:rPr>
          <w:rFonts w:ascii="Arial" w:hAnsi="Arial" w:cs="Arial"/>
          <w:i w:val="0"/>
          <w:szCs w:val="24"/>
        </w:rPr>
      </w:pPr>
    </w:p>
    <w:p w14:paraId="0FB605D1" w14:textId="662D4AB4" w:rsidR="00E41DC7" w:rsidRDefault="00E41DC7" w:rsidP="00E41DC7">
      <w:pPr>
        <w:jc w:val="both"/>
        <w:rPr>
          <w:rFonts w:ascii="Arial" w:hAnsi="Arial" w:cs="Arial"/>
          <w:b/>
          <w:i w:val="0"/>
          <w:szCs w:val="24"/>
        </w:rPr>
      </w:pPr>
    </w:p>
    <w:p w14:paraId="7297D599" w14:textId="45EA323D" w:rsidR="00A14605" w:rsidRDefault="00A14605" w:rsidP="00E41DC7">
      <w:pPr>
        <w:jc w:val="both"/>
        <w:rPr>
          <w:rFonts w:ascii="Arial" w:hAnsi="Arial" w:cs="Arial"/>
          <w:b/>
          <w:i w:val="0"/>
          <w:szCs w:val="24"/>
        </w:rPr>
      </w:pPr>
    </w:p>
    <w:p w14:paraId="4496181D" w14:textId="4D27F517" w:rsidR="00A14605" w:rsidRDefault="00A14605" w:rsidP="00E41DC7">
      <w:pPr>
        <w:jc w:val="both"/>
        <w:rPr>
          <w:rFonts w:ascii="Arial" w:hAnsi="Arial" w:cs="Arial"/>
          <w:b/>
          <w:i w:val="0"/>
          <w:szCs w:val="24"/>
        </w:rPr>
      </w:pPr>
    </w:p>
    <w:p w14:paraId="0BD09C79" w14:textId="5D0F94D6" w:rsidR="00A14605" w:rsidRPr="00054E1E" w:rsidRDefault="00A14605" w:rsidP="00E41DC7">
      <w:pPr>
        <w:jc w:val="both"/>
        <w:rPr>
          <w:rFonts w:ascii="Arial" w:hAnsi="Arial" w:cs="Arial"/>
          <w:b/>
          <w:i w:val="0"/>
          <w:szCs w:val="24"/>
        </w:rPr>
      </w:pPr>
      <w:bookmarkStart w:id="0" w:name="_GoBack"/>
      <w:bookmarkEnd w:id="0"/>
    </w:p>
    <w:p w14:paraId="5509ED54" w14:textId="77777777" w:rsidR="00E41DC7" w:rsidRPr="00054E1E" w:rsidRDefault="00E41DC7" w:rsidP="00E41DC7">
      <w:pPr>
        <w:jc w:val="both"/>
        <w:rPr>
          <w:rFonts w:ascii="Arial" w:hAnsi="Arial" w:cs="Arial"/>
          <w:b/>
          <w:i w:val="0"/>
          <w:szCs w:val="24"/>
        </w:rPr>
      </w:pPr>
    </w:p>
    <w:p w14:paraId="78E29783" w14:textId="77777777" w:rsidR="00B41523" w:rsidRPr="00054E1E" w:rsidRDefault="00B41523" w:rsidP="00E41DC7">
      <w:pPr>
        <w:jc w:val="both"/>
        <w:rPr>
          <w:rFonts w:ascii="Arial" w:hAnsi="Arial" w:cs="Arial"/>
          <w:b/>
          <w:i w:val="0"/>
          <w:szCs w:val="24"/>
        </w:rPr>
      </w:pPr>
    </w:p>
    <w:p w14:paraId="27DB814A" w14:textId="77777777" w:rsidR="00E41DC7" w:rsidRPr="00054E1E" w:rsidRDefault="00E41DC7" w:rsidP="00E41DC7">
      <w:pPr>
        <w:jc w:val="both"/>
        <w:rPr>
          <w:rFonts w:ascii="Arial" w:hAnsi="Arial" w:cs="Arial"/>
          <w:b/>
          <w:i w:val="0"/>
          <w:szCs w:val="24"/>
        </w:rPr>
      </w:pPr>
      <w:r w:rsidRPr="00054E1E">
        <w:rPr>
          <w:rFonts w:ascii="Arial" w:hAnsi="Arial" w:cs="Arial"/>
          <w:b/>
          <w:i w:val="0"/>
          <w:szCs w:val="24"/>
        </w:rPr>
        <w:t>___________________________</w:t>
      </w:r>
      <w:r w:rsidRPr="00054E1E">
        <w:rPr>
          <w:rFonts w:ascii="Arial" w:hAnsi="Arial" w:cs="Arial"/>
          <w:b/>
          <w:i w:val="0"/>
          <w:szCs w:val="24"/>
        </w:rPr>
        <w:tab/>
      </w:r>
      <w:r w:rsidRPr="00054E1E">
        <w:rPr>
          <w:rFonts w:ascii="Arial" w:hAnsi="Arial" w:cs="Arial"/>
          <w:b/>
          <w:i w:val="0"/>
          <w:szCs w:val="24"/>
        </w:rPr>
        <w:tab/>
        <w:t xml:space="preserve">  __________________________</w:t>
      </w:r>
    </w:p>
    <w:p w14:paraId="2AFBC1BC" w14:textId="720AE789" w:rsidR="00E41DC7" w:rsidRPr="00054E1E" w:rsidRDefault="003A431B" w:rsidP="00DC2AA7">
      <w:pPr>
        <w:tabs>
          <w:tab w:val="left" w:pos="5103"/>
        </w:tabs>
        <w:jc w:val="both"/>
        <w:rPr>
          <w:rFonts w:ascii="Arial" w:hAnsi="Arial" w:cs="Arial"/>
          <w:i w:val="0"/>
          <w:szCs w:val="24"/>
        </w:rPr>
      </w:pPr>
      <w:r w:rsidRPr="00054E1E">
        <w:rPr>
          <w:rFonts w:ascii="Arial" w:hAnsi="Arial" w:cs="Arial"/>
          <w:i w:val="0"/>
          <w:szCs w:val="24"/>
        </w:rPr>
        <w:t>Nombre:</w:t>
      </w:r>
      <w:r w:rsidR="00E41DC7" w:rsidRPr="00054E1E">
        <w:rPr>
          <w:rFonts w:ascii="Arial" w:hAnsi="Arial" w:cs="Arial"/>
          <w:i w:val="0"/>
          <w:color w:val="FF0000"/>
          <w:szCs w:val="24"/>
        </w:rPr>
        <w:tab/>
      </w:r>
      <w:r w:rsidR="000501C3" w:rsidRPr="00054E1E">
        <w:rPr>
          <w:rFonts w:ascii="Arial" w:hAnsi="Arial" w:cs="Arial"/>
          <w:i w:val="0"/>
          <w:szCs w:val="24"/>
        </w:rPr>
        <w:t>Nombre:</w:t>
      </w:r>
    </w:p>
    <w:p w14:paraId="17441893" w14:textId="6B9DFBCD" w:rsidR="007815D0" w:rsidRPr="00054E1E" w:rsidRDefault="003A431B" w:rsidP="00E41DC7">
      <w:pPr>
        <w:tabs>
          <w:tab w:val="left" w:pos="5103"/>
        </w:tabs>
        <w:jc w:val="both"/>
        <w:rPr>
          <w:rFonts w:ascii="Arial" w:hAnsi="Arial" w:cs="Arial"/>
          <w:i w:val="0"/>
          <w:szCs w:val="24"/>
        </w:rPr>
      </w:pPr>
      <w:r w:rsidRPr="00054E1E">
        <w:rPr>
          <w:rFonts w:ascii="Arial" w:hAnsi="Arial" w:cs="Arial"/>
          <w:i w:val="0"/>
          <w:szCs w:val="24"/>
        </w:rPr>
        <w:t>Cargo:</w:t>
      </w:r>
      <w:r w:rsidR="007815D0" w:rsidRPr="00054E1E">
        <w:rPr>
          <w:rFonts w:ascii="Arial" w:hAnsi="Arial" w:cs="Arial"/>
          <w:i w:val="0"/>
          <w:szCs w:val="24"/>
        </w:rPr>
        <w:tab/>
      </w:r>
      <w:r w:rsidR="000501C3" w:rsidRPr="00054E1E">
        <w:rPr>
          <w:rFonts w:ascii="Arial" w:hAnsi="Arial" w:cs="Arial"/>
          <w:i w:val="0"/>
          <w:szCs w:val="24"/>
        </w:rPr>
        <w:t xml:space="preserve">Cargo: </w:t>
      </w:r>
    </w:p>
    <w:p w14:paraId="2A6F79A0" w14:textId="533C762D" w:rsidR="005B064A" w:rsidRPr="00054E1E" w:rsidRDefault="005C50D8" w:rsidP="00425624">
      <w:pPr>
        <w:tabs>
          <w:tab w:val="left" w:pos="5103"/>
        </w:tabs>
        <w:ind w:left="5070" w:hanging="5070"/>
        <w:jc w:val="both"/>
        <w:rPr>
          <w:rFonts w:ascii="Arial" w:hAnsi="Arial" w:cs="Arial"/>
          <w:i w:val="0"/>
          <w:szCs w:val="24"/>
        </w:rPr>
      </w:pPr>
      <w:r w:rsidRPr="00054E1E">
        <w:rPr>
          <w:rFonts w:ascii="Arial" w:hAnsi="Arial" w:cs="Arial"/>
          <w:i w:val="0"/>
          <w:szCs w:val="24"/>
        </w:rPr>
        <w:t>Fundación Universitaria de Popayán</w:t>
      </w:r>
      <w:r w:rsidR="007815D0" w:rsidRPr="00054E1E">
        <w:rPr>
          <w:rFonts w:ascii="Arial" w:hAnsi="Arial" w:cs="Arial"/>
          <w:i w:val="0"/>
          <w:szCs w:val="24"/>
        </w:rPr>
        <w:tab/>
      </w:r>
      <w:r w:rsidR="00A321D2">
        <w:rPr>
          <w:rFonts w:ascii="Arial" w:hAnsi="Arial" w:cs="Arial"/>
          <w:i w:val="0"/>
          <w:szCs w:val="24"/>
        </w:rPr>
        <w:t xml:space="preserve">Entidad: </w:t>
      </w:r>
    </w:p>
    <w:p w14:paraId="1199A7C6" w14:textId="77777777" w:rsidR="006E1939" w:rsidRPr="00054E1E" w:rsidRDefault="006E1939" w:rsidP="00E41DC7">
      <w:pPr>
        <w:tabs>
          <w:tab w:val="left" w:pos="5103"/>
        </w:tabs>
        <w:jc w:val="both"/>
        <w:rPr>
          <w:rFonts w:ascii="Arial" w:hAnsi="Arial" w:cs="Arial"/>
          <w:b/>
          <w:i w:val="0"/>
          <w:szCs w:val="24"/>
          <w:lang w:val="es-ES"/>
        </w:rPr>
      </w:pPr>
      <w:r w:rsidRPr="00054E1E">
        <w:rPr>
          <w:rFonts w:ascii="Arial" w:hAnsi="Arial" w:cs="Arial"/>
          <w:b/>
          <w:i w:val="0"/>
          <w:szCs w:val="24"/>
          <w:lang w:val="es-ES"/>
        </w:rPr>
        <w:tab/>
      </w:r>
    </w:p>
    <w:p w14:paraId="4EC616B1" w14:textId="77777777" w:rsidR="00D0274B" w:rsidRPr="00054E1E" w:rsidRDefault="00D0274B" w:rsidP="00CF2C58">
      <w:pPr>
        <w:pStyle w:val="Piedepgina"/>
        <w:rPr>
          <w:rFonts w:ascii="Arial" w:hAnsi="Arial" w:cs="Arial"/>
          <w:b/>
          <w:i w:val="0"/>
          <w:sz w:val="20"/>
        </w:rPr>
      </w:pPr>
    </w:p>
    <w:p w14:paraId="2061743F" w14:textId="77777777" w:rsidR="00836FC9" w:rsidRPr="00054E1E" w:rsidRDefault="00836FC9" w:rsidP="00CF2C58">
      <w:pPr>
        <w:pStyle w:val="Piedepgina"/>
        <w:rPr>
          <w:rFonts w:ascii="Arial" w:hAnsi="Arial" w:cs="Arial"/>
          <w:b/>
          <w:i w:val="0"/>
          <w:sz w:val="20"/>
        </w:rPr>
      </w:pPr>
    </w:p>
    <w:p w14:paraId="5CD46622" w14:textId="03B2F891" w:rsidR="003F08C7" w:rsidRPr="00054E1E" w:rsidRDefault="003F08C7" w:rsidP="00425624">
      <w:pPr>
        <w:pStyle w:val="Piedepgina"/>
        <w:rPr>
          <w:rFonts w:ascii="Arial" w:hAnsi="Arial" w:cs="Arial"/>
          <w:i w:val="0"/>
          <w:sz w:val="16"/>
          <w:szCs w:val="16"/>
        </w:rPr>
      </w:pPr>
    </w:p>
    <w:p w14:paraId="5B5F07FB" w14:textId="77777777" w:rsidR="00443CCF" w:rsidRPr="00054E1E" w:rsidRDefault="00443CCF" w:rsidP="00F7641F">
      <w:pPr>
        <w:rPr>
          <w:i w:val="0"/>
        </w:rPr>
      </w:pPr>
    </w:p>
    <w:sectPr w:rsidR="00443CCF" w:rsidRPr="00054E1E" w:rsidSect="00A14605">
      <w:headerReference w:type="default" r:id="rId8"/>
      <w:pgSz w:w="12242" w:h="15842" w:code="1"/>
      <w:pgMar w:top="1418" w:right="1247" w:bottom="1418" w:left="124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BE5AE1" w14:textId="77777777" w:rsidR="00AB142F" w:rsidRDefault="00AB142F">
      <w:r>
        <w:separator/>
      </w:r>
    </w:p>
  </w:endnote>
  <w:endnote w:type="continuationSeparator" w:id="0">
    <w:p w14:paraId="0A46EFCA" w14:textId="77777777" w:rsidR="00AB142F" w:rsidRDefault="00AB1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0FD361" w14:textId="77777777" w:rsidR="00AB142F" w:rsidRDefault="00AB142F">
      <w:r>
        <w:separator/>
      </w:r>
    </w:p>
  </w:footnote>
  <w:footnote w:type="continuationSeparator" w:id="0">
    <w:p w14:paraId="0230FDC0" w14:textId="77777777" w:rsidR="00AB142F" w:rsidRDefault="00AB14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A81102" w14:textId="71C7E6B1" w:rsidR="003A431B" w:rsidRDefault="003A431B">
    <w:pPr>
      <w:pStyle w:val="Encabezado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CEA0465" wp14:editId="13FD3FD8">
              <wp:simplePos x="0" y="0"/>
              <wp:positionH relativeFrom="margin">
                <wp:align>right</wp:align>
              </wp:positionH>
              <wp:positionV relativeFrom="paragraph">
                <wp:posOffset>-238125</wp:posOffset>
              </wp:positionV>
              <wp:extent cx="6172200" cy="657225"/>
              <wp:effectExtent l="0" t="0" r="19050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657225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D69464" w14:textId="77777777" w:rsidR="003A431B" w:rsidRDefault="003A431B" w:rsidP="003A431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</w:rPr>
                              <w:t>GESTIÓN DOCUMENTAL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5CB3A1" w14:textId="77777777" w:rsidR="003A431B" w:rsidRPr="003C4819" w:rsidRDefault="003A431B" w:rsidP="003A431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3C4819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 xml:space="preserve">ACTA DE VALIDACIÓN </w:t>
                            </w:r>
                          </w:p>
                          <w:p w14:paraId="55A466DB" w14:textId="5C63D784" w:rsidR="003A431B" w:rsidRDefault="003A431B" w:rsidP="003A431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</w:rPr>
                            </w:pPr>
                            <w:r w:rsidRPr="003C4819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TABLAS DE RETENCIÓN DOCUMENTAL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F00A4B" w14:textId="19DB96D4" w:rsidR="003A431B" w:rsidRDefault="003A431B" w:rsidP="003A431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</w:rPr>
                              <w:t>C</w:t>
                            </w:r>
                            <w:r w:rsidR="00A1460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</w:rPr>
                              <w:t>ódigo: FO-GD-014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D1B32E" w14:textId="4AAD5C01" w:rsidR="003A431B" w:rsidRDefault="003A431B" w:rsidP="003A431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</w:rPr>
                              <w:t>V</w:t>
                            </w:r>
                            <w:r w:rsidR="00A1460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</w:rPr>
                              <w:t>ersión: 01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D1E48C" w14:textId="060DAC67" w:rsidR="003A431B" w:rsidRDefault="003A431B" w:rsidP="003A431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</w:rPr>
                              <w:t>F</w:t>
                            </w:r>
                            <w:r w:rsidR="00A1460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</w:rPr>
                              <w:t>echa: agosto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EA0465" id="Grupo 11" o:spid="_x0000_s1026" style="position:absolute;margin-left:434.8pt;margin-top:-18.75pt;width:486pt;height:51.75pt;z-index:251659264;mso-position-horizontal:right;mso-position-horizontal-relative:margin;mso-width-relative:margin;mso-height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2BD69464" w14:textId="77777777" w:rsidR="003A431B" w:rsidRDefault="003A431B" w:rsidP="003A431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</w:rPr>
                        <w:t>GESTIÓN DOCUMENTAL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015CB3A1" w14:textId="77777777" w:rsidR="003A431B" w:rsidRPr="003C4819" w:rsidRDefault="003A431B" w:rsidP="003A431B">
                      <w:pPr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  <w:r w:rsidRPr="003C4819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 xml:space="preserve">ACTA DE VALIDACIÓN </w:t>
                      </w:r>
                    </w:p>
                    <w:p w14:paraId="55A466DB" w14:textId="5C63D784" w:rsidR="003A431B" w:rsidRDefault="003A431B" w:rsidP="003A431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</w:rPr>
                      </w:pPr>
                      <w:r w:rsidRPr="003C4819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TABLAS DE RETENCIÓN DOCUMENTAL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79F00A4B" w14:textId="19DB96D4" w:rsidR="003A431B" w:rsidRDefault="003A431B" w:rsidP="003A431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</w:rPr>
                        <w:t>C</w:t>
                      </w:r>
                      <w:r w:rsidR="00A14605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</w:rPr>
                        <w:t>ódigo: FO-GD-014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73D1B32E" w14:textId="4AAD5C01" w:rsidR="003A431B" w:rsidRDefault="003A431B" w:rsidP="003A431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</w:rPr>
                        <w:t>V</w:t>
                      </w:r>
                      <w:r w:rsidR="00A14605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</w:rPr>
                        <w:t>ersión: 01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32D1E48C" w14:textId="060DAC67" w:rsidR="003A431B" w:rsidRDefault="003A431B" w:rsidP="003A431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</w:rPr>
                        <w:t>F</w:t>
                      </w:r>
                      <w:r w:rsidR="00A14605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</w:rPr>
                        <w:t>echa: agosto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6150E"/>
    <w:multiLevelType w:val="hybridMultilevel"/>
    <w:tmpl w:val="B6F45C82"/>
    <w:lvl w:ilvl="0" w:tplc="6FA8F54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A04199"/>
    <w:multiLevelType w:val="hybridMultilevel"/>
    <w:tmpl w:val="57BAD73C"/>
    <w:lvl w:ilvl="0" w:tplc="0C0A000F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</w:lvl>
  </w:abstractNum>
  <w:abstractNum w:abstractNumId="2" w15:restartNumberingAfterBreak="0">
    <w:nsid w:val="34D20B2C"/>
    <w:multiLevelType w:val="hybridMultilevel"/>
    <w:tmpl w:val="7DEE720E"/>
    <w:lvl w:ilvl="0" w:tplc="6FA8F54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C50A2B"/>
    <w:multiLevelType w:val="hybridMultilevel"/>
    <w:tmpl w:val="71C876BA"/>
    <w:lvl w:ilvl="0" w:tplc="6FA8F54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5E0261"/>
    <w:multiLevelType w:val="hybridMultilevel"/>
    <w:tmpl w:val="E38E5F2C"/>
    <w:lvl w:ilvl="0" w:tplc="9314E4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3FAC2504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ahoma" w:eastAsia="Times New Roman" w:hAnsi="Tahoma" w:cs="Tahoma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F3F7949"/>
    <w:multiLevelType w:val="hybridMultilevel"/>
    <w:tmpl w:val="1F684E32"/>
    <w:lvl w:ilvl="0" w:tplc="2E62E348">
      <w:start w:val="1"/>
      <w:numFmt w:val="decimal"/>
      <w:lvlText w:val="%1.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F662A81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9B495C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29215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F053A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A68A7C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BD2B6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7AC78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708A4E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21E0B64"/>
    <w:multiLevelType w:val="hybridMultilevel"/>
    <w:tmpl w:val="E38E5F2C"/>
    <w:lvl w:ilvl="0" w:tplc="9314E4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3FAC2504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ahoma" w:eastAsia="Times New Roman" w:hAnsi="Tahoma" w:cs="Tahoma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6D5158C"/>
    <w:multiLevelType w:val="hybridMultilevel"/>
    <w:tmpl w:val="8F008548"/>
    <w:lvl w:ilvl="0" w:tplc="6FA8F542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7955102"/>
    <w:multiLevelType w:val="hybridMultilevel"/>
    <w:tmpl w:val="F0B8853C"/>
    <w:lvl w:ilvl="0" w:tplc="A52E65A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66D8C450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BFD4DE30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669A910C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2154D826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D5361806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11987A4E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9E42BFEC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4F6A07F2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1"/>
  </w:num>
  <w:num w:numId="5">
    <w:abstractNumId w:val="4"/>
  </w:num>
  <w:num w:numId="6">
    <w:abstractNumId w:val="7"/>
  </w:num>
  <w:num w:numId="7">
    <w:abstractNumId w:val="2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EC1"/>
    <w:rsid w:val="00003D09"/>
    <w:rsid w:val="00015074"/>
    <w:rsid w:val="000501C3"/>
    <w:rsid w:val="00054E1E"/>
    <w:rsid w:val="00092115"/>
    <w:rsid w:val="000974B7"/>
    <w:rsid w:val="000A776C"/>
    <w:rsid w:val="000B0B03"/>
    <w:rsid w:val="000B6629"/>
    <w:rsid w:val="000B7AFA"/>
    <w:rsid w:val="000C10A5"/>
    <w:rsid w:val="000C72D0"/>
    <w:rsid w:val="000C7379"/>
    <w:rsid w:val="000C7588"/>
    <w:rsid w:val="000F36D8"/>
    <w:rsid w:val="00100F37"/>
    <w:rsid w:val="00111DE8"/>
    <w:rsid w:val="001122CB"/>
    <w:rsid w:val="00115CE8"/>
    <w:rsid w:val="001245C9"/>
    <w:rsid w:val="00125410"/>
    <w:rsid w:val="0013012C"/>
    <w:rsid w:val="00131F5B"/>
    <w:rsid w:val="001375C3"/>
    <w:rsid w:val="00143F19"/>
    <w:rsid w:val="00156EDA"/>
    <w:rsid w:val="00160DA4"/>
    <w:rsid w:val="00163D20"/>
    <w:rsid w:val="00190D3B"/>
    <w:rsid w:val="001B4FA5"/>
    <w:rsid w:val="001B7BF7"/>
    <w:rsid w:val="001C16AE"/>
    <w:rsid w:val="001C3433"/>
    <w:rsid w:val="001D37B1"/>
    <w:rsid w:val="001D4465"/>
    <w:rsid w:val="001F15C2"/>
    <w:rsid w:val="001F5A72"/>
    <w:rsid w:val="001F5A96"/>
    <w:rsid w:val="002033C6"/>
    <w:rsid w:val="00204AC9"/>
    <w:rsid w:val="002143EB"/>
    <w:rsid w:val="00221203"/>
    <w:rsid w:val="00223B11"/>
    <w:rsid w:val="00231C32"/>
    <w:rsid w:val="00233244"/>
    <w:rsid w:val="00253398"/>
    <w:rsid w:val="00257ABF"/>
    <w:rsid w:val="00262052"/>
    <w:rsid w:val="002715A8"/>
    <w:rsid w:val="0027229E"/>
    <w:rsid w:val="00273CDC"/>
    <w:rsid w:val="002765AE"/>
    <w:rsid w:val="0028716D"/>
    <w:rsid w:val="002939EA"/>
    <w:rsid w:val="002968FA"/>
    <w:rsid w:val="002A34F6"/>
    <w:rsid w:val="002C38F6"/>
    <w:rsid w:val="002D3FC5"/>
    <w:rsid w:val="002E19AE"/>
    <w:rsid w:val="002E7B92"/>
    <w:rsid w:val="002F2BCB"/>
    <w:rsid w:val="002F3C9A"/>
    <w:rsid w:val="00303803"/>
    <w:rsid w:val="0031050B"/>
    <w:rsid w:val="00310C26"/>
    <w:rsid w:val="00311DBB"/>
    <w:rsid w:val="00321BD9"/>
    <w:rsid w:val="00332D1F"/>
    <w:rsid w:val="00337E53"/>
    <w:rsid w:val="00340826"/>
    <w:rsid w:val="00352C1C"/>
    <w:rsid w:val="00371367"/>
    <w:rsid w:val="00391844"/>
    <w:rsid w:val="00395725"/>
    <w:rsid w:val="003971AE"/>
    <w:rsid w:val="003A308E"/>
    <w:rsid w:val="003A431B"/>
    <w:rsid w:val="003B2693"/>
    <w:rsid w:val="003B3573"/>
    <w:rsid w:val="003B7C4D"/>
    <w:rsid w:val="003C07B1"/>
    <w:rsid w:val="003C4819"/>
    <w:rsid w:val="003C7CFE"/>
    <w:rsid w:val="003D1862"/>
    <w:rsid w:val="003F08C7"/>
    <w:rsid w:val="004131B0"/>
    <w:rsid w:val="00415884"/>
    <w:rsid w:val="004208B9"/>
    <w:rsid w:val="00425624"/>
    <w:rsid w:val="00440F19"/>
    <w:rsid w:val="00443CCF"/>
    <w:rsid w:val="00446D71"/>
    <w:rsid w:val="00447064"/>
    <w:rsid w:val="00452C5B"/>
    <w:rsid w:val="00453E33"/>
    <w:rsid w:val="004558EC"/>
    <w:rsid w:val="004658B8"/>
    <w:rsid w:val="00465993"/>
    <w:rsid w:val="0047471A"/>
    <w:rsid w:val="004838A0"/>
    <w:rsid w:val="00492460"/>
    <w:rsid w:val="00493EC1"/>
    <w:rsid w:val="004A1D08"/>
    <w:rsid w:val="004A257A"/>
    <w:rsid w:val="004B0705"/>
    <w:rsid w:val="004B2711"/>
    <w:rsid w:val="004C028F"/>
    <w:rsid w:val="004C4119"/>
    <w:rsid w:val="004D36DD"/>
    <w:rsid w:val="004E23C5"/>
    <w:rsid w:val="004F2C1B"/>
    <w:rsid w:val="004F572A"/>
    <w:rsid w:val="00503197"/>
    <w:rsid w:val="00503BE4"/>
    <w:rsid w:val="0051437C"/>
    <w:rsid w:val="005449B6"/>
    <w:rsid w:val="0055482D"/>
    <w:rsid w:val="00565C95"/>
    <w:rsid w:val="005745BB"/>
    <w:rsid w:val="00575123"/>
    <w:rsid w:val="005772D9"/>
    <w:rsid w:val="00583E85"/>
    <w:rsid w:val="005B01CE"/>
    <w:rsid w:val="005B064A"/>
    <w:rsid w:val="005B309F"/>
    <w:rsid w:val="005C4EBA"/>
    <w:rsid w:val="005C50D8"/>
    <w:rsid w:val="005E3904"/>
    <w:rsid w:val="005E5053"/>
    <w:rsid w:val="005E5A88"/>
    <w:rsid w:val="005F276C"/>
    <w:rsid w:val="005F3793"/>
    <w:rsid w:val="00616512"/>
    <w:rsid w:val="00617A3E"/>
    <w:rsid w:val="00623663"/>
    <w:rsid w:val="0062641A"/>
    <w:rsid w:val="006311B6"/>
    <w:rsid w:val="00643611"/>
    <w:rsid w:val="0064491B"/>
    <w:rsid w:val="006505C2"/>
    <w:rsid w:val="00656DFD"/>
    <w:rsid w:val="006638BC"/>
    <w:rsid w:val="006702FD"/>
    <w:rsid w:val="00690031"/>
    <w:rsid w:val="006A1C84"/>
    <w:rsid w:val="006A3074"/>
    <w:rsid w:val="006A5055"/>
    <w:rsid w:val="006A5C81"/>
    <w:rsid w:val="006B10E5"/>
    <w:rsid w:val="006B4E47"/>
    <w:rsid w:val="006C20DE"/>
    <w:rsid w:val="006C4FAC"/>
    <w:rsid w:val="006E1939"/>
    <w:rsid w:val="006F0B69"/>
    <w:rsid w:val="006F12AC"/>
    <w:rsid w:val="006F1D30"/>
    <w:rsid w:val="00706A05"/>
    <w:rsid w:val="00707A2B"/>
    <w:rsid w:val="00715EEA"/>
    <w:rsid w:val="00724174"/>
    <w:rsid w:val="007366E7"/>
    <w:rsid w:val="00736F86"/>
    <w:rsid w:val="0074315C"/>
    <w:rsid w:val="0074656C"/>
    <w:rsid w:val="007574AA"/>
    <w:rsid w:val="00771A73"/>
    <w:rsid w:val="007815D0"/>
    <w:rsid w:val="00795753"/>
    <w:rsid w:val="007A0FF8"/>
    <w:rsid w:val="007B3B25"/>
    <w:rsid w:val="007B51D7"/>
    <w:rsid w:val="007D54B2"/>
    <w:rsid w:val="007E3623"/>
    <w:rsid w:val="007F1308"/>
    <w:rsid w:val="007F4E4F"/>
    <w:rsid w:val="008118E4"/>
    <w:rsid w:val="00834270"/>
    <w:rsid w:val="00836FC9"/>
    <w:rsid w:val="00856880"/>
    <w:rsid w:val="0087330A"/>
    <w:rsid w:val="00881EAE"/>
    <w:rsid w:val="00885EA9"/>
    <w:rsid w:val="00887747"/>
    <w:rsid w:val="008A4EE1"/>
    <w:rsid w:val="008C5D41"/>
    <w:rsid w:val="008C68CF"/>
    <w:rsid w:val="008E5B65"/>
    <w:rsid w:val="008E6177"/>
    <w:rsid w:val="009043C2"/>
    <w:rsid w:val="00904484"/>
    <w:rsid w:val="00911CE2"/>
    <w:rsid w:val="00913140"/>
    <w:rsid w:val="00916361"/>
    <w:rsid w:val="00921136"/>
    <w:rsid w:val="00921166"/>
    <w:rsid w:val="0092508E"/>
    <w:rsid w:val="009257E8"/>
    <w:rsid w:val="00931A88"/>
    <w:rsid w:val="009324DF"/>
    <w:rsid w:val="009361BF"/>
    <w:rsid w:val="00942268"/>
    <w:rsid w:val="00955AA7"/>
    <w:rsid w:val="009674DE"/>
    <w:rsid w:val="00967B65"/>
    <w:rsid w:val="009901DD"/>
    <w:rsid w:val="00995589"/>
    <w:rsid w:val="009A28A6"/>
    <w:rsid w:val="009B0E10"/>
    <w:rsid w:val="009B4D25"/>
    <w:rsid w:val="009C25D3"/>
    <w:rsid w:val="009C690B"/>
    <w:rsid w:val="009D65B8"/>
    <w:rsid w:val="009E332C"/>
    <w:rsid w:val="009E366B"/>
    <w:rsid w:val="009E4F77"/>
    <w:rsid w:val="009F7BE2"/>
    <w:rsid w:val="00A02577"/>
    <w:rsid w:val="00A106CC"/>
    <w:rsid w:val="00A14605"/>
    <w:rsid w:val="00A14FAA"/>
    <w:rsid w:val="00A31F36"/>
    <w:rsid w:val="00A321D2"/>
    <w:rsid w:val="00A32AC3"/>
    <w:rsid w:val="00A5779B"/>
    <w:rsid w:val="00A61C81"/>
    <w:rsid w:val="00A774A7"/>
    <w:rsid w:val="00A83F60"/>
    <w:rsid w:val="00A8494D"/>
    <w:rsid w:val="00A9324E"/>
    <w:rsid w:val="00A94904"/>
    <w:rsid w:val="00A97C30"/>
    <w:rsid w:val="00AA3F93"/>
    <w:rsid w:val="00AB142F"/>
    <w:rsid w:val="00AB795D"/>
    <w:rsid w:val="00AC6FFA"/>
    <w:rsid w:val="00AD06C9"/>
    <w:rsid w:val="00AD3211"/>
    <w:rsid w:val="00AE2785"/>
    <w:rsid w:val="00AE398F"/>
    <w:rsid w:val="00AE4218"/>
    <w:rsid w:val="00AF2A62"/>
    <w:rsid w:val="00AF5C31"/>
    <w:rsid w:val="00B013E7"/>
    <w:rsid w:val="00B05CE4"/>
    <w:rsid w:val="00B207C2"/>
    <w:rsid w:val="00B2551F"/>
    <w:rsid w:val="00B27994"/>
    <w:rsid w:val="00B41523"/>
    <w:rsid w:val="00B44F14"/>
    <w:rsid w:val="00B5665E"/>
    <w:rsid w:val="00B6012A"/>
    <w:rsid w:val="00B607F8"/>
    <w:rsid w:val="00B65D5F"/>
    <w:rsid w:val="00B70B86"/>
    <w:rsid w:val="00B81A53"/>
    <w:rsid w:val="00B86C7D"/>
    <w:rsid w:val="00B9153F"/>
    <w:rsid w:val="00B94543"/>
    <w:rsid w:val="00B96F7B"/>
    <w:rsid w:val="00BA7FA4"/>
    <w:rsid w:val="00BB30E9"/>
    <w:rsid w:val="00BB7D6B"/>
    <w:rsid w:val="00BC3DF1"/>
    <w:rsid w:val="00BD278E"/>
    <w:rsid w:val="00BD399F"/>
    <w:rsid w:val="00BE3E8F"/>
    <w:rsid w:val="00BF54FF"/>
    <w:rsid w:val="00C12A5F"/>
    <w:rsid w:val="00C130B2"/>
    <w:rsid w:val="00C2008E"/>
    <w:rsid w:val="00C21E04"/>
    <w:rsid w:val="00C34BE0"/>
    <w:rsid w:val="00C351A5"/>
    <w:rsid w:val="00C47605"/>
    <w:rsid w:val="00C47AB3"/>
    <w:rsid w:val="00C61632"/>
    <w:rsid w:val="00C647C6"/>
    <w:rsid w:val="00C722A7"/>
    <w:rsid w:val="00C8216F"/>
    <w:rsid w:val="00C93D2C"/>
    <w:rsid w:val="00CA3446"/>
    <w:rsid w:val="00CA53B7"/>
    <w:rsid w:val="00CA5923"/>
    <w:rsid w:val="00CA638D"/>
    <w:rsid w:val="00CA72DF"/>
    <w:rsid w:val="00CC21D7"/>
    <w:rsid w:val="00CE1731"/>
    <w:rsid w:val="00CE3C39"/>
    <w:rsid w:val="00CF2C58"/>
    <w:rsid w:val="00CF53E0"/>
    <w:rsid w:val="00D0274B"/>
    <w:rsid w:val="00D07EAD"/>
    <w:rsid w:val="00D12F5B"/>
    <w:rsid w:val="00D13452"/>
    <w:rsid w:val="00D21F87"/>
    <w:rsid w:val="00D241E5"/>
    <w:rsid w:val="00D345AE"/>
    <w:rsid w:val="00D40908"/>
    <w:rsid w:val="00D466A6"/>
    <w:rsid w:val="00D528EC"/>
    <w:rsid w:val="00D55675"/>
    <w:rsid w:val="00D5682A"/>
    <w:rsid w:val="00D639B5"/>
    <w:rsid w:val="00D65C72"/>
    <w:rsid w:val="00D9217D"/>
    <w:rsid w:val="00D9553A"/>
    <w:rsid w:val="00D9762E"/>
    <w:rsid w:val="00DC2AA7"/>
    <w:rsid w:val="00DD0B45"/>
    <w:rsid w:val="00DD5917"/>
    <w:rsid w:val="00DD7520"/>
    <w:rsid w:val="00DF238B"/>
    <w:rsid w:val="00DF30F1"/>
    <w:rsid w:val="00E24311"/>
    <w:rsid w:val="00E26A47"/>
    <w:rsid w:val="00E31382"/>
    <w:rsid w:val="00E3382E"/>
    <w:rsid w:val="00E41DC7"/>
    <w:rsid w:val="00E4726A"/>
    <w:rsid w:val="00E635E7"/>
    <w:rsid w:val="00E77E54"/>
    <w:rsid w:val="00EA3CFF"/>
    <w:rsid w:val="00EB1193"/>
    <w:rsid w:val="00EC7503"/>
    <w:rsid w:val="00ED39EC"/>
    <w:rsid w:val="00ED7013"/>
    <w:rsid w:val="00EE386B"/>
    <w:rsid w:val="00EE59A3"/>
    <w:rsid w:val="00EF1679"/>
    <w:rsid w:val="00EF6B8B"/>
    <w:rsid w:val="00EF735D"/>
    <w:rsid w:val="00F41152"/>
    <w:rsid w:val="00F510EA"/>
    <w:rsid w:val="00F515E4"/>
    <w:rsid w:val="00F55D6D"/>
    <w:rsid w:val="00F617EE"/>
    <w:rsid w:val="00F7641F"/>
    <w:rsid w:val="00F86EF6"/>
    <w:rsid w:val="00FA2976"/>
    <w:rsid w:val="00FB0020"/>
    <w:rsid w:val="00FF3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AAC369D"/>
  <w15:chartTrackingRefBased/>
  <w15:docId w15:val="{55B22F48-62D5-4590-A8F8-49722B04D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08C7"/>
    <w:rPr>
      <w:rFonts w:ascii="Book Antiqua" w:hAnsi="Book Antiqua"/>
      <w:i/>
      <w:sz w:val="24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pPr>
      <w:keepNext/>
      <w:jc w:val="center"/>
      <w:outlineLvl w:val="0"/>
    </w:pPr>
    <w:rPr>
      <w:rFonts w:ascii="Arial" w:hAnsi="Arial"/>
      <w:b/>
      <w:i w:val="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link w:val="TextoindependienteCar"/>
    <w:pPr>
      <w:jc w:val="both"/>
    </w:pPr>
    <w:rPr>
      <w:rFonts w:ascii="Arial" w:hAnsi="Arial"/>
      <w:i w:val="0"/>
    </w:rPr>
  </w:style>
  <w:style w:type="paragraph" w:styleId="Ttulo">
    <w:name w:val="Title"/>
    <w:basedOn w:val="Normal"/>
    <w:qFormat/>
    <w:pPr>
      <w:jc w:val="center"/>
    </w:pPr>
    <w:rPr>
      <w:rFonts w:ascii="Tahoma" w:hAnsi="Tahoma"/>
      <w:b/>
      <w:i w:val="0"/>
    </w:rPr>
  </w:style>
  <w:style w:type="paragraph" w:styleId="Textoindependiente2">
    <w:name w:val="Body Text 2"/>
    <w:basedOn w:val="Normal"/>
    <w:pPr>
      <w:jc w:val="center"/>
    </w:pPr>
    <w:rPr>
      <w:b/>
      <w:bCs/>
      <w:sz w:val="28"/>
    </w:rPr>
  </w:style>
  <w:style w:type="paragraph" w:customStyle="1" w:styleId="TtuloColumna">
    <w:name w:val="TítuloColumna"/>
    <w:basedOn w:val="Normal"/>
    <w:pPr>
      <w:jc w:val="center"/>
    </w:pPr>
    <w:rPr>
      <w:rFonts w:ascii="Arial" w:hAnsi="Arial"/>
      <w:b/>
      <w:i w:val="0"/>
      <w:caps/>
      <w:sz w:val="20"/>
    </w:rPr>
  </w:style>
  <w:style w:type="character" w:styleId="Nmerodepgina">
    <w:name w:val="page number"/>
    <w:basedOn w:val="Fuentedeprrafopredeter"/>
  </w:style>
  <w:style w:type="character" w:styleId="MquinadeescribirHTML">
    <w:name w:val="HTML Typewriter"/>
    <w:rsid w:val="00FB002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6702FD"/>
    <w:pPr>
      <w:spacing w:before="100" w:beforeAutospacing="1" w:after="100" w:afterAutospacing="1"/>
    </w:pPr>
    <w:rPr>
      <w:rFonts w:ascii="Times New Roman" w:hAnsi="Times New Roman"/>
      <w:i w:val="0"/>
      <w:szCs w:val="24"/>
      <w:lang w:val="es-CO" w:eastAsia="es-CO"/>
    </w:rPr>
  </w:style>
  <w:style w:type="character" w:customStyle="1" w:styleId="Ttulo1Car">
    <w:name w:val="Título 1 Car"/>
    <w:link w:val="Ttulo1"/>
    <w:rsid w:val="003F08C7"/>
    <w:rPr>
      <w:rFonts w:ascii="Arial" w:hAnsi="Arial"/>
      <w:b/>
      <w:sz w:val="24"/>
      <w:lang w:val="es-ES_tradnl" w:eastAsia="es-ES"/>
    </w:rPr>
  </w:style>
  <w:style w:type="character" w:customStyle="1" w:styleId="PiedepginaCar">
    <w:name w:val="Pie de página Car"/>
    <w:link w:val="Piedepgina"/>
    <w:rsid w:val="003F08C7"/>
    <w:rPr>
      <w:rFonts w:ascii="Book Antiqua" w:hAnsi="Book Antiqua"/>
      <w:i/>
      <w:sz w:val="24"/>
      <w:lang w:val="es-ES_tradnl" w:eastAsia="es-ES"/>
    </w:rPr>
  </w:style>
  <w:style w:type="character" w:customStyle="1" w:styleId="TextoindependienteCar">
    <w:name w:val="Texto independiente Car"/>
    <w:link w:val="Textoindependiente"/>
    <w:rsid w:val="003F08C7"/>
    <w:rPr>
      <w:rFonts w:ascii="Arial" w:hAnsi="Arial"/>
      <w:sz w:val="24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1245C9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rchivos%20de%20programa\Microsoft%20Office\Plantillas\~wd09.tm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46024-DB7A-4C5F-AEBA-E10556FE6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~wd09.tmp</Template>
  <TotalTime>81</TotalTime>
  <Pages>1</Pages>
  <Words>208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FCOM014</vt:lpstr>
    </vt:vector>
  </TitlesOfParts>
  <Company>SEGURIDAD TECNICA S.A.</Company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FCOM014</dc:title>
  <dc:subject/>
  <dc:creator>JORGE WILLIAMSON</dc:creator>
  <cp:keywords/>
  <cp:lastModifiedBy>ASISTENTE CALIDAD</cp:lastModifiedBy>
  <cp:revision>10</cp:revision>
  <cp:lastPrinted>2008-11-12T21:59:00Z</cp:lastPrinted>
  <dcterms:created xsi:type="dcterms:W3CDTF">2023-08-23T17:31:00Z</dcterms:created>
  <dcterms:modified xsi:type="dcterms:W3CDTF">2023-08-30T16:49:00Z</dcterms:modified>
</cp:coreProperties>
</file>